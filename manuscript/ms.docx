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4CABB845"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&gt;X%.</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t>compensation</w:t>
      </w:r>
      <w:r w:rsidR="00FC748F">
        <w:t xml:space="preserve">. </w:t>
      </w:r>
      <w:r w:rsidR="001373B0">
        <w:t xml:space="preserve">To situate these shifts in rodent community dynamics in broader context, we also </w:t>
      </w:r>
      <w:r w:rsidR="001373B0">
        <w:lastRenderedPageBreak/>
        <w:t>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7689B76E"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w:t>
      </w:r>
      <w:r w:rsidR="00CB45BB">
        <w:rPr>
          <w:iCs/>
        </w:rPr>
        <w:lastRenderedPageBreak/>
        <w:t>(Christensen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13ED573B"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w:t>
      </w:r>
      <w:r w:rsidR="00D03449">
        <w:rPr>
          <w:iCs/>
        </w:rPr>
        <w:lastRenderedPageBreak/>
        <w:t xml:space="preserve">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709A31D2"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(corresponding to distinct winter and summer rainy seasons)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w:t>
      </w:r>
      <w:r w:rsidR="003D2FE8">
        <w:rPr>
          <w:iCs/>
        </w:rPr>
        <w:lastRenderedPageBreak/>
        <w:t xml:space="preserve">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t>Environmental variables</w:t>
      </w:r>
    </w:p>
    <w:p w14:paraId="5DBF1789" w14:textId="6A33A520"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r w:rsidR="00083E63" w:rsidRPr="008D39B7">
        <w:rPr>
          <w:rStyle w:val="SubtleReference"/>
          <w:rFonts w:eastAsiaTheme="minorHAnsi"/>
        </w:rPr>
        <w:t>Beguería</w:t>
      </w:r>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r w:rsidR="00083E63">
        <w:t xml:space="preserve">Slette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r w:rsidR="002E7F6B">
        <w:rPr>
          <w:i/>
          <w:iCs/>
        </w:rPr>
        <w:t>portal</w:t>
      </w:r>
      <w:r w:rsidR="002E7F6B">
        <w:t>r; Maesk et al. 2006; Vermote et al. 2016; Christensen et al. 201</w:t>
      </w:r>
      <w:r w:rsidR="007A06DA">
        <w:t>9</w:t>
      </w:r>
      <w:r w:rsidR="00634434">
        <w:t>b</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r w:rsidR="00EE5D59">
        <w:rPr>
          <w:i/>
        </w:rPr>
        <w:lastRenderedPageBreak/>
        <w:t>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07E766F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baileyi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1AE1B" w14:textId="77777777" w:rsidR="00CA6DC8" w:rsidRDefault="00CA6DC8" w:rsidP="008D23B8">
      <w:pPr>
        <w:spacing w:line="240" w:lineRule="auto"/>
      </w:pPr>
      <w:r>
        <w:separator/>
      </w:r>
    </w:p>
  </w:endnote>
  <w:endnote w:type="continuationSeparator" w:id="0">
    <w:p w14:paraId="283E6C79" w14:textId="77777777" w:rsidR="00CA6DC8" w:rsidRDefault="00CA6DC8"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3D078" w14:textId="77777777" w:rsidR="00CA6DC8" w:rsidRDefault="00CA6DC8" w:rsidP="008D23B8">
      <w:pPr>
        <w:spacing w:line="240" w:lineRule="auto"/>
      </w:pPr>
      <w:r>
        <w:separator/>
      </w:r>
    </w:p>
  </w:footnote>
  <w:footnote w:type="continuationSeparator" w:id="0">
    <w:p w14:paraId="7FDDFCA5" w14:textId="77777777" w:rsidR="00CA6DC8" w:rsidRDefault="00CA6DC8"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3010"/>
    <w:rsid w:val="00133E16"/>
    <w:rsid w:val="00134B26"/>
    <w:rsid w:val="001373B0"/>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1839"/>
    <w:rsid w:val="005133F9"/>
    <w:rsid w:val="005156D0"/>
    <w:rsid w:val="00517374"/>
    <w:rsid w:val="005218E3"/>
    <w:rsid w:val="0052329E"/>
    <w:rsid w:val="005233EC"/>
    <w:rsid w:val="00523EC5"/>
    <w:rsid w:val="00524B55"/>
    <w:rsid w:val="00530365"/>
    <w:rsid w:val="005304BF"/>
    <w:rsid w:val="00533360"/>
    <w:rsid w:val="0053608B"/>
    <w:rsid w:val="00540CF9"/>
    <w:rsid w:val="00542E19"/>
    <w:rsid w:val="00544A24"/>
    <w:rsid w:val="00547B54"/>
    <w:rsid w:val="0055312C"/>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6464"/>
    <w:rsid w:val="005E74C7"/>
    <w:rsid w:val="005E7C26"/>
    <w:rsid w:val="005F01A2"/>
    <w:rsid w:val="005F32CE"/>
    <w:rsid w:val="005F3415"/>
    <w:rsid w:val="005F3447"/>
    <w:rsid w:val="005F4BA1"/>
    <w:rsid w:val="00600E8F"/>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F0C2A"/>
    <w:rsid w:val="006F1CB7"/>
    <w:rsid w:val="006F2348"/>
    <w:rsid w:val="006F3B49"/>
    <w:rsid w:val="006F6434"/>
    <w:rsid w:val="006F71CE"/>
    <w:rsid w:val="006F7491"/>
    <w:rsid w:val="007008A3"/>
    <w:rsid w:val="00710C35"/>
    <w:rsid w:val="00710CC5"/>
    <w:rsid w:val="00712810"/>
    <w:rsid w:val="00717BF1"/>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A48"/>
    <w:rsid w:val="00C04042"/>
    <w:rsid w:val="00C04EDA"/>
    <w:rsid w:val="00C058AF"/>
    <w:rsid w:val="00C05BB3"/>
    <w:rsid w:val="00C071F9"/>
    <w:rsid w:val="00C07E61"/>
    <w:rsid w:val="00C106F2"/>
    <w:rsid w:val="00C11B10"/>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3151"/>
    <w:rsid w:val="00D267A4"/>
    <w:rsid w:val="00D3026E"/>
    <w:rsid w:val="00D31683"/>
    <w:rsid w:val="00D403F8"/>
    <w:rsid w:val="00D448A4"/>
    <w:rsid w:val="00D45E1E"/>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5405"/>
    <w:rsid w:val="00FC6DD8"/>
    <w:rsid w:val="00FC6ED4"/>
    <w:rsid w:val="00FC748F"/>
    <w:rsid w:val="00FD49D0"/>
    <w:rsid w:val="00FD5583"/>
    <w:rsid w:val="00FD748B"/>
    <w:rsid w:val="00FE436C"/>
    <w:rsid w:val="00FE4DDC"/>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1192</TotalTime>
  <Pages>20</Pages>
  <Words>4661</Words>
  <Characters>26570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1156</cp:revision>
  <dcterms:created xsi:type="dcterms:W3CDTF">2021-06-14T18:06:00Z</dcterms:created>
  <dcterms:modified xsi:type="dcterms:W3CDTF">2021-07-06T20:59:00Z</dcterms:modified>
</cp:coreProperties>
</file>